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9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实验</w:t>
      </w:r>
      <w:permStart w:id="0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六</w:t>
      </w:r>
      <w:permEnd w:id="0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permStart w:id="1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应用层协议服务配置</w:t>
      </w:r>
      <w:permEnd w:id="1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软件工程2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>020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级</w:t>
      </w:r>
      <w:permStart w:id="2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数媒</w:t>
      </w:r>
      <w:permEnd w:id="2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陈鑫蕾</w:t>
      </w:r>
      <w:permEnd w:id="3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4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22920202202877</w:t>
      </w:r>
      <w:permEnd w:id="4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2022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12</w:t>
      </w:r>
      <w:permEnd w:id="5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14</w:t>
      </w:r>
      <w:permEnd w:id="6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>年</w:t>
      </w:r>
      <w:permStart w:id="7" w:edGrp="everyone"/>
      <w:r>
        <w:rPr>
          <w:rFonts w:hint="eastAsia"/>
          <w:b/>
          <w:sz w:val="28"/>
          <w:szCs w:val="28"/>
          <w:lang w:val="en-US" w:eastAsia="zh-CN"/>
        </w:rPr>
        <w:t>12</w:t>
      </w:r>
      <w:permEnd w:id="7"/>
      <w:r>
        <w:rPr>
          <w:rFonts w:hint="eastAsia"/>
          <w:b/>
          <w:sz w:val="28"/>
          <w:szCs w:val="28"/>
        </w:rPr>
        <w:t>月</w:t>
      </w:r>
      <w:permStart w:id="8" w:edGrp="everyone"/>
      <w:r>
        <w:rPr>
          <w:rFonts w:hint="eastAsia"/>
          <w:b/>
          <w:sz w:val="28"/>
          <w:szCs w:val="28"/>
          <w:lang w:val="en-US" w:eastAsia="zh-CN"/>
        </w:rPr>
        <w:t>14</w:t>
      </w:r>
      <w:permEnd w:id="8"/>
      <w:r>
        <w:rPr>
          <w:rFonts w:hint="eastAsia"/>
          <w:b/>
          <w:sz w:val="28"/>
          <w:szCs w:val="28"/>
        </w:rPr>
        <w:t>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9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文件总大小尽量控制在1MB以下，最大勿超过5MB；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在实验课结束</w:t>
      </w:r>
      <w:r>
        <w:rPr>
          <w:rFonts w:eastAsia="仿宋"/>
          <w:sz w:val="28"/>
          <w:szCs w:val="32"/>
        </w:rPr>
        <w:t>14</w:t>
      </w:r>
      <w:r>
        <w:rPr>
          <w:rFonts w:hint="eastAsia" w:eastAsia="仿宋"/>
          <w:sz w:val="28"/>
          <w:szCs w:val="32"/>
        </w:rPr>
        <w:t>天内，按原文件发送至课程FTP指定位置。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  <w:rPr>
          <w:rFonts w:eastAsia="黑体"/>
        </w:rPr>
      </w:pPr>
      <w:r>
        <w:rPr>
          <w:rFonts w:hint="eastAsia" w:eastAsia="黑体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permStart w:id="9" w:edGrp="everyone"/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配置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Windows 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操作系统下的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DNS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HTTP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HTTPS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FTP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SSH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SMTP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POP3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IMAP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服务。</w:t>
      </w:r>
    </w:p>
    <w:permEnd w:id="9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0" w:edGrp="everyone"/>
      <w:r>
        <w:t>操作系统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Windows</w:t>
      </w:r>
    </w:p>
    <w:permEnd w:id="10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1" w:edGrp="everyone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DNS配置</w:t>
      </w:r>
    </w:p>
    <w:p>
      <w:pPr>
        <w:pStyle w:val="3"/>
        <w:spacing w:before="120" w:after="120"/>
        <w:ind w:left="0" w:leftChars="0" w:firstLine="638" w:firstLineChars="266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安装DNS服务器</w:t>
      </w:r>
    </w:p>
    <w:p>
      <w:pPr>
        <w:pStyle w:val="3"/>
        <w:spacing w:before="120" w:after="120"/>
        <w:ind w:left="0" w:leftChars="0" w:firstLine="638" w:firstLineChars="266"/>
        <w:rPr>
          <w:rFonts w:hint="eastAsia"/>
        </w:rPr>
      </w:pPr>
      <w:r>
        <w:rPr>
          <w:rFonts w:hint="eastAsia"/>
        </w:rPr>
        <w:t>在虚拟机中的服务器管理器的“添加角色和功能”中添加DNS服务器</w:t>
      </w:r>
    </w:p>
    <w:p>
      <w:pPr>
        <w:pStyle w:val="3"/>
        <w:spacing w:before="120" w:after="120"/>
        <w:ind w:left="0" w:leftChars="0" w:firstLine="638" w:firstLineChars="266"/>
        <w:rPr>
          <w:b/>
          <w:bCs/>
        </w:rPr>
      </w:pPr>
      <w:r>
        <w:drawing>
          <wp:inline distT="0" distB="0" distL="0" distR="0">
            <wp:extent cx="3834130" cy="15036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2809" cy="15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638" w:firstLineChars="266"/>
        <w:rPr>
          <w:b/>
          <w:bCs/>
        </w:rPr>
      </w:pPr>
      <w:r>
        <w:drawing>
          <wp:inline distT="0" distB="0" distL="0" distR="0">
            <wp:extent cx="3230880" cy="2348865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4630" cy="23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638" w:firstLineChars="266"/>
      </w:pPr>
      <w:r>
        <w:t>2.</w:t>
      </w:r>
      <w:r>
        <w:rPr>
          <w:rFonts w:hint="eastAsia"/>
        </w:rPr>
        <w:t xml:space="preserve"> 新建主要区域，输入域名“hsunion.com”</w:t>
      </w:r>
    </w:p>
    <w:p>
      <w:pPr>
        <w:pStyle w:val="3"/>
        <w:spacing w:before="120" w:after="120"/>
        <w:ind w:left="0" w:leftChars="0" w:firstLine="638" w:firstLineChars="266"/>
      </w:pPr>
      <w:r>
        <w:drawing>
          <wp:inline distT="0" distB="0" distL="0" distR="0">
            <wp:extent cx="3805555" cy="3253740"/>
            <wp:effectExtent l="0" t="0" r="444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2493" cy="32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638" w:firstLineChars="266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配置IP</w:t>
      </w:r>
    </w:p>
    <w:p>
      <w:pPr>
        <w:pStyle w:val="3"/>
        <w:spacing w:before="120" w:after="120"/>
        <w:ind w:left="0" w:leftChars="0" w:firstLine="638" w:firstLineChars="266"/>
      </w:pPr>
      <w:r>
        <w:drawing>
          <wp:inline distT="0" distB="0" distL="0" distR="0">
            <wp:extent cx="3002280" cy="3583305"/>
            <wp:effectExtent l="0" t="0" r="762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214" cy="35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638" w:firstLineChars="266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新建主机</w:t>
      </w:r>
    </w:p>
    <w:p>
      <w:pPr>
        <w:pStyle w:val="3"/>
        <w:spacing w:before="120" w:after="120"/>
        <w:ind w:left="0" w:leftChars="0" w:firstLine="638" w:firstLineChars="266"/>
      </w:pPr>
      <w:r>
        <w:drawing>
          <wp:inline distT="0" distB="0" distL="0" distR="0">
            <wp:extent cx="3048000" cy="3352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638" w:firstLineChars="266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新建别名</w:t>
      </w:r>
    </w:p>
    <w:p>
      <w:pPr>
        <w:pStyle w:val="3"/>
        <w:spacing w:before="120" w:after="120"/>
        <w:ind w:left="0" w:leftChars="0" w:firstLine="638" w:firstLineChars="266"/>
      </w:pPr>
      <w:r>
        <w:drawing>
          <wp:inline distT="0" distB="0" distL="0" distR="0">
            <wp:extent cx="3581400" cy="43281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638" w:firstLineChars="266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整体配置效果</w:t>
      </w:r>
    </w:p>
    <w:p>
      <w:pPr>
        <w:pStyle w:val="3"/>
        <w:spacing w:before="120" w:after="120"/>
        <w:ind w:left="0" w:leftChars="0" w:firstLine="638" w:firstLineChars="266"/>
      </w:pPr>
      <w:r>
        <w:drawing>
          <wp:inline distT="0" distB="0" distL="0" distR="0">
            <wp:extent cx="4861560" cy="1795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091" cy="17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638" w:firstLineChars="266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添加DNS服务器地址</w:t>
      </w:r>
    </w:p>
    <w:p>
      <w:pPr>
        <w:pStyle w:val="3"/>
        <w:spacing w:before="120" w:after="120"/>
        <w:ind w:left="0" w:leftChars="0" w:firstLine="638" w:firstLineChars="266"/>
        <w:rPr>
          <w:rFonts w:hint="eastAsia"/>
        </w:rPr>
      </w:pPr>
      <w:r>
        <w:drawing>
          <wp:inline distT="0" distB="0" distL="0" distR="0">
            <wp:extent cx="2682240" cy="3256915"/>
            <wp:effectExtent l="0" t="0" r="1016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7083" cy="32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638" w:firstLineChars="266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测试DNS是否配置成功</w:t>
      </w:r>
    </w:p>
    <w:p>
      <w:pPr>
        <w:pStyle w:val="3"/>
        <w:spacing w:before="120" w:after="120"/>
        <w:ind w:left="0" w:leftChars="0" w:firstLine="638" w:firstLineChars="266"/>
        <w:rPr>
          <w:rFonts w:hint="eastAsia"/>
        </w:rPr>
      </w:pPr>
      <w:r>
        <w:drawing>
          <wp:inline distT="0" distB="0" distL="0" distR="0">
            <wp:extent cx="5020310" cy="1630680"/>
            <wp:effectExtent l="0" t="0" r="889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661" cy="16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Http配置</w:t>
      </w:r>
    </w:p>
    <w:p>
      <w:pPr>
        <w:pStyle w:val="3"/>
        <w:spacing w:before="120" w:after="120"/>
        <w:ind w:left="0" w:leftChars="10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1.安装web服务器，设定IP和端口，以及主目录</w:t>
      </w:r>
    </w:p>
    <w:p>
      <w:pPr>
        <w:pStyle w:val="3"/>
        <w:spacing w:before="120" w:after="120"/>
        <w:ind w:left="0" w:leftChars="100"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6005" cy="3068320"/>
            <wp:effectExtent l="0" t="0" r="10795" b="5080"/>
            <wp:docPr id="12" name="图片 12" descr="X2YBO1(CN[J1ZO6Z([S4$%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X2YBO1(CN[J1ZO6Z([S4$%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100" w:firstLine="480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1565" cy="4090670"/>
            <wp:effectExtent l="0" t="0" r="635" b="11430"/>
            <wp:docPr id="13" name="图片 13" descr="[})KZB%B3O`FYRD]U9DRA[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[})KZB%B3O`FYRD]U9DRA[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04895" cy="4495165"/>
            <wp:effectExtent l="0" t="0" r="1905" b="635"/>
            <wp:docPr id="14" name="图片 14" descr="%7X[L}IDJ2%8URASTA{UH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%7X[L}IDJ2%8URASTA{UHYJ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100"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2.启用IE浏览器匿名访问</w:t>
      </w:r>
    </w:p>
    <w:p>
      <w:pPr>
        <w:pStyle w:val="3"/>
        <w:spacing w:before="120" w:after="120"/>
        <w:ind w:left="0"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05400" cy="2872105"/>
            <wp:effectExtent l="0" t="0" r="0" b="10795"/>
            <wp:docPr id="15" name="图片 15" descr="4G$9WMK59%7HD3U3QPWF[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G$9WMK59%7HD3U3QPWF[9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100"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3.测试是否架构成功</w:t>
      </w:r>
    </w:p>
    <w:p>
      <w:pPr>
        <w:pStyle w:val="3"/>
        <w:spacing w:before="120" w:after="120"/>
        <w:ind w:left="0"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02835" cy="2579370"/>
            <wp:effectExtent l="0" t="0" r="12065" b="11430"/>
            <wp:docPr id="16" name="图片 16" descr="RCC)5@2]{`6]OG6@{JCXE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CC)5@2]{`6]OG6@{JCXE4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10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4.启动停止重启服务器</w:t>
      </w:r>
    </w:p>
    <w:p>
      <w:pPr>
        <w:pStyle w:val="3"/>
        <w:spacing w:before="120" w:after="120"/>
        <w:ind w:left="0" w:leftChars="100"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19400" cy="3790315"/>
            <wp:effectExtent l="0" t="0" r="0" b="6985"/>
            <wp:docPr id="17" name="图片 17" descr="U9N{QCF]5N0G(U1$HVXOR1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U9N{QCF]5N0G(U1$HVXOR1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100"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5.控制流量</w:t>
      </w:r>
    </w:p>
    <w:p>
      <w:pPr>
        <w:pStyle w:val="3"/>
        <w:spacing w:before="120" w:after="120"/>
        <w:ind w:left="0"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04715" cy="5865495"/>
            <wp:effectExtent l="0" t="0" r="6985" b="1905"/>
            <wp:docPr id="18" name="图片 18" descr="4C6JGY)}H_R[7SA]DJDHB]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C6JGY)}H_R[7SA]DJDHB]K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（3）虚拟主机技术</w:t>
      </w:r>
    </w:p>
    <w:p>
      <w:pPr>
        <w:pStyle w:val="3"/>
        <w:numPr>
          <w:ilvl w:val="0"/>
          <w:numId w:val="0"/>
        </w:numPr>
        <w:spacing w:before="120" w:after="120"/>
        <w:ind w:left="216" w:leftChars="103" w:firstLine="424" w:firstLineChars="17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1.添加一个站点，设置物理路径，ip地址和端口号</w:t>
      </w:r>
    </w:p>
    <w:p>
      <w:pPr>
        <w:pStyle w:val="3"/>
        <w:numPr>
          <w:ilvl w:val="0"/>
          <w:numId w:val="0"/>
        </w:numPr>
        <w:spacing w:before="120" w:after="120"/>
        <w:ind w:left="210" w:leftChars="100" w:firstLine="429" w:firstLineChars="17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1690" cy="5703570"/>
            <wp:effectExtent l="0" t="0" r="3810" b="11430"/>
            <wp:docPr id="19" name="图片 19" descr="2W3H}Z1VNI@PXYPS4N9SPF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W3H}Z1VNI@PXYPS4N9SPFJ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 w:leftChars="100" w:firstLine="429" w:firstLineChars="17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2.在另外添加一个站点，设置相同的IP和端口号，不同的主机头</w:t>
      </w:r>
    </w:p>
    <w:p>
      <w:pPr>
        <w:pStyle w:val="3"/>
        <w:spacing w:before="120" w:after="120"/>
        <w:ind w:left="210" w:leftChars="100" w:firstLine="429" w:firstLineChars="17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77665" cy="2438400"/>
            <wp:effectExtent l="0" t="0" r="635" b="0"/>
            <wp:docPr id="20" name="图片 20" descr="L0WQOVGAB1IV%}$1`$_UM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L0WQOVGAB1IV%}$1`$_UMAO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 w:leftChars="100" w:firstLine="429" w:firstLineChars="17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3.设置成功</w:t>
      </w:r>
    </w:p>
    <w:p>
      <w:pPr>
        <w:pStyle w:val="3"/>
        <w:spacing w:before="120" w:after="120"/>
        <w:ind w:left="210" w:leftChars="100" w:firstLine="429" w:firstLineChars="17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24150" cy="2667000"/>
            <wp:effectExtent l="0" t="0" r="6350" b="0"/>
            <wp:docPr id="21" name="图片 21" descr="]M~FXBZN1DCULYTQQIVC7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]M~FXBZN1DCULYTQQIVC7SL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 w:leftChars="100" w:firstLine="429" w:firstLineChars="17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4.测试</w:t>
      </w:r>
    </w:p>
    <w:p>
      <w:pPr>
        <w:pStyle w:val="3"/>
        <w:spacing w:before="120" w:after="12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1955" cy="274955"/>
            <wp:effectExtent l="0" t="0" r="4445" b="4445"/>
            <wp:docPr id="23" name="图片 23" descr="PXY[{[R%WH}3$0O3TNNU5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XY[{[R%WH}3$0O3TNNU5W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drawing>
          <wp:inline distT="0" distB="0" distL="114300" distR="114300">
            <wp:extent cx="4972685" cy="335280"/>
            <wp:effectExtent l="0" t="0" r="5715" b="7620"/>
            <wp:docPr id="22" name="图片 22" descr="V8[%J`YKH)@)MGQTJ(MDE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V8[%J`YKH)@)MGQTJ(MDEEY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安全站点</w:t>
      </w:r>
    </w:p>
    <w:p>
      <w:pPr>
        <w:pStyle w:val="3"/>
        <w:spacing w:before="120" w:after="120"/>
        <w:ind w:leftChars="100"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1.申请服务器证书</w:t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02430" cy="3615690"/>
            <wp:effectExtent l="0" t="0" r="1270" b="3810"/>
            <wp:docPr id="24" name="图片 24" descr="Q(VO`HYXWJAIE}QXJ`5H8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(VO`HYXWJAIE}QXJ`5H8C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2755" cy="3667125"/>
            <wp:effectExtent l="0" t="0" r="4445" b="3175"/>
            <wp:docPr id="25" name="图片 25" descr="7UHHZTQAVTFJDJ4{JH81A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UHHZTQAVTFJDJ4{JH81AL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2.查看申请到的证书</w:t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11345" cy="3548380"/>
            <wp:effectExtent l="0" t="0" r="8255" b="7620"/>
            <wp:docPr id="26" name="图片 26" descr="UXM$]L`3ZVYA(H]BAQWGX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UXM$]L`3ZVYA(H]BAQWGXS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3.签发服务器证书后，导入证书</w:t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96995" cy="3890010"/>
            <wp:effectExtent l="0" t="0" r="1905" b="8890"/>
            <wp:docPr id="27" name="图片 27" descr="U(0VTKRQ1A(2(7M%MQ]R(`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U(0VTKRQ1A(2(7M%MQ]R(`K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测试成功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（5）FTP服务器</w:t>
      </w:r>
    </w:p>
    <w:p>
      <w:pPr>
        <w:pStyle w:val="3"/>
        <w:spacing w:before="120" w:after="120"/>
        <w:ind w:leftChars="10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1.安装FTP功能并启动</w:t>
      </w:r>
    </w:p>
    <w:p>
      <w:pPr>
        <w:pStyle w:val="3"/>
        <w:spacing w:before="120" w:after="120"/>
        <w:ind w:leftChars="100"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2460" cy="4207510"/>
            <wp:effectExtent l="0" t="0" r="2540" b="8890"/>
            <wp:docPr id="28" name="图片 28" descr="4_IEV3RKXH6KR{O76}{$L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_IEV3RKXH6KR{O76}{$LV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82440" cy="3172460"/>
            <wp:effectExtent l="0" t="0" r="10160" b="2540"/>
            <wp:docPr id="29" name="图片 29" descr="XNLFGP5XACZD7J79`$F1J%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XNLFGP5XACZD7J79`$F1J%U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2.新建FTP站点并设置</w:t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11015" cy="3708400"/>
            <wp:effectExtent l="0" t="0" r="6985" b="0"/>
            <wp:docPr id="30" name="图片 30" descr="D`MBPA9CBAK1{$Y7609FY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`MBPA9CBAK1{$Y7609FY6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15435" cy="3540125"/>
            <wp:effectExtent l="0" t="0" r="12065" b="3175"/>
            <wp:docPr id="31" name="图片 31" descr="LUP51IIC5MR)~5B5ZT$DK[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LUP51IIC5MR)~5B5ZT$DK[V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96410" cy="3696970"/>
            <wp:effectExtent l="0" t="0" r="8890" b="11430"/>
            <wp:docPr id="32" name="图片 32" descr="GMUB~[EFS6JEEDF97]NE2)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GMUB~[EFS6JEEDF97]NE2)X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2.测试站点是否可以访问</w:t>
      </w:r>
    </w:p>
    <w:p>
      <w:pPr>
        <w:pStyle w:val="3"/>
        <w:spacing w:before="120" w:after="120"/>
        <w:ind w:leftChars="100" w:firstLine="480"/>
        <w:rPr>
          <w:rFonts w:hint="eastAsi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05350" cy="2646680"/>
            <wp:effectExtent l="0" t="0" r="6350" b="7620"/>
            <wp:docPr id="33" name="图片 33" descr="7AP[S4KM`C%MO73[9UDO(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7AP[S4KM`C%MO73[9UDO(I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3.设置并测试权限</w:t>
      </w:r>
    </w:p>
    <w:p>
      <w:pPr>
        <w:pStyle w:val="3"/>
        <w:spacing w:before="120" w:after="120"/>
        <w:ind w:leftChars="100"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不能新建文件夹，不能删除</w:t>
      </w:r>
    </w:p>
    <w:p>
      <w:pPr>
        <w:pStyle w:val="3"/>
        <w:spacing w:before="120" w:after="120"/>
        <w:ind w:leftChars="100"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40150" cy="3804920"/>
            <wp:effectExtent l="0" t="0" r="6350" b="5080"/>
            <wp:docPr id="34" name="图片 34" descr="N2S@{@HM7$KW8R9MGHLY_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N2S@{@HM7$KW8R9MGHLY_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56050" cy="2512695"/>
            <wp:effectExtent l="0" t="0" r="6350" b="1905"/>
            <wp:docPr id="35" name="图片 35" descr="FYI78W6C(M55~K52THXIX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YI78W6C(M55~K52THXIXQ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SMTP和POP服务器</w:t>
      </w:r>
    </w:p>
    <w:p>
      <w:pPr>
        <w:pStyle w:val="3"/>
        <w:spacing w:before="120" w:after="120"/>
        <w:ind w:leftChars="10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1.安装，启动并配置MDaemon</w:t>
      </w:r>
    </w:p>
    <w:p>
      <w:pPr>
        <w:pStyle w:val="3"/>
        <w:spacing w:before="120" w:after="120"/>
        <w:ind w:leftChars="100"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2335" cy="2875915"/>
            <wp:effectExtent l="0" t="0" r="12065" b="6985"/>
            <wp:docPr id="37" name="图片 37" descr="I%BLZBS63V30QZ_8V8JK@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%BLZBS63V30QZ_8V8JK@B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21835" cy="2759710"/>
            <wp:effectExtent l="0" t="0" r="12065" b="8890"/>
            <wp:docPr id="38" name="图片 38" descr="B49GI(PJGPQ1XO84$Z(]G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B49GI(PJGPQ1XO84$Z(]GS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2.配置ip和端口号</w:t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78325" cy="3309620"/>
            <wp:effectExtent l="0" t="0" r="3175" b="5080"/>
            <wp:docPr id="39" name="图片 39" descr="AAW_1CD4D2QZL61B08NDM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AW_1CD4D2QZL61B08NDM2V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68140" cy="3150870"/>
            <wp:effectExtent l="0" t="0" r="10160" b="11430"/>
            <wp:docPr id="40" name="图片 40" descr="ZI2_$F7TG$C8[4RI{W`A`)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ZI2_$F7TG$C8[4RI{W`A`)H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91230" cy="3932555"/>
            <wp:effectExtent l="0" t="0" r="1270" b="4445"/>
            <wp:docPr id="42" name="图片 42" descr="7`FI58TSAA[49SBBG0OL6]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7`FI58TSAA[49SBBG0OL6]L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3.创建账户</w:t>
      </w:r>
    </w:p>
    <w:p>
      <w:pPr>
        <w:pStyle w:val="3"/>
        <w:spacing w:before="120" w:after="120"/>
        <w:ind w:leftChars="100"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73855" cy="4700905"/>
            <wp:effectExtent l="0" t="0" r="4445" b="10795"/>
            <wp:docPr id="43" name="图片 43" descr="ARUV}AAC}QV1RS]RZJF(R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ARUV}AAC}QV1RS]RZJF(RWR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4.查看当前用户列表</w:t>
      </w:r>
    </w:p>
    <w:p>
      <w:pPr>
        <w:pStyle w:val="3"/>
        <w:spacing w:before="120" w:after="120"/>
        <w:ind w:leftChars="100"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4680" cy="4983480"/>
            <wp:effectExtent l="0" t="0" r="7620" b="7620"/>
            <wp:docPr id="44" name="图片 44" descr="32_I%)F]L]}ZT{FE$_2`6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2_I%)F]L]}ZT{FE$_2`6YO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Chars="100" w:firstLine="480"/>
        <w:rPr>
          <w:rFonts w:hint="eastAsia"/>
        </w:rPr>
      </w:pPr>
      <w:r>
        <w:rPr>
          <w:rFonts w:hint="eastAsia"/>
          <w:lang w:val="en-US" w:eastAsia="zh-CN"/>
        </w:rPr>
        <w:t>测试成功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2" w:edGrp="everyone"/>
      <w:r>
        <w:rPr>
          <w:rFonts w:hint="eastAsia"/>
        </w:rPr>
        <w:t>https://gitee.com/Cutie_Chen/computer-network</w:t>
      </w:r>
      <w:permEnd w:id="12"/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keepNext w:val="0"/>
        <w:keepLines w:val="0"/>
        <w:widowControl/>
        <w:suppressLineNumbers w:val="0"/>
        <w:jc w:val="left"/>
      </w:pPr>
      <w:permStart w:id="13" w:edGrp="everyone"/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Windows Server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操作系统下配置了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DNS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HTTP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HTTPS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FTP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SSH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SMTP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POP3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IMAP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服务。通过实践操作，我对理论的知识理解更加深入。 </w:t>
      </w:r>
    </w:p>
    <w:permEnd w:id="13"/>
    <w:p>
      <w:pPr>
        <w:pStyle w:val="3"/>
        <w:spacing w:before="120" w:after="120"/>
        <w:ind w:left="0" w:leftChars="0" w:firstLine="0" w:firstLineChars="0"/>
      </w:pPr>
      <w:bookmarkStart w:id="0" w:name="_GoBack"/>
      <w:bookmarkEnd w:id="0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公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attachedTemplate r:id="rId1"/>
  <w:documentProtection w:edit="readOnly" w:enforcement="1" w:cryptProviderType="rsaAES" w:cryptAlgorithmClass="hash" w:cryptAlgorithmType="typeAny" w:cryptAlgorithmSid="14" w:cryptSpinCount="100000" w:hash="ifjNAiv6ugspQGhE11PtkaYCwFaW+Wc5Lw22Ee4mOU9jXL8V0+zZ1bxdUKZMYNb+IVChRSddPu3Ald6lHfq2Ww==" w:salt="TpCTpQw56IxHOpBDlhJS9w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128445EA"/>
    <w:rsid w:val="000A6C1A"/>
    <w:rsid w:val="001B30D0"/>
    <w:rsid w:val="001B6A37"/>
    <w:rsid w:val="00205414"/>
    <w:rsid w:val="002858F3"/>
    <w:rsid w:val="002A021F"/>
    <w:rsid w:val="002A1393"/>
    <w:rsid w:val="002C3255"/>
    <w:rsid w:val="003150B4"/>
    <w:rsid w:val="00361252"/>
    <w:rsid w:val="0046778F"/>
    <w:rsid w:val="004A1066"/>
    <w:rsid w:val="004F3C30"/>
    <w:rsid w:val="00500BCA"/>
    <w:rsid w:val="0058242F"/>
    <w:rsid w:val="006655AA"/>
    <w:rsid w:val="006825CB"/>
    <w:rsid w:val="006D2A23"/>
    <w:rsid w:val="006E7238"/>
    <w:rsid w:val="008063D1"/>
    <w:rsid w:val="008710F5"/>
    <w:rsid w:val="009C2027"/>
    <w:rsid w:val="00A7084B"/>
    <w:rsid w:val="00B02959"/>
    <w:rsid w:val="00B04A40"/>
    <w:rsid w:val="00B24809"/>
    <w:rsid w:val="00B50C86"/>
    <w:rsid w:val="00C05D05"/>
    <w:rsid w:val="00CA5425"/>
    <w:rsid w:val="00E5064E"/>
    <w:rsid w:val="00E67485"/>
    <w:rsid w:val="00EB5D96"/>
    <w:rsid w:val="128445EA"/>
    <w:rsid w:val="27DF19ED"/>
    <w:rsid w:val="2D190B1E"/>
    <w:rsid w:val="3DED3F4B"/>
    <w:rsid w:val="51C67CA8"/>
    <w:rsid w:val="6C0C1E82"/>
    <w:rsid w:val="73352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5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6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20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7">
    <w:name w:val="footer"/>
    <w:basedOn w:val="1"/>
    <w:link w:val="22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10">
    <w:name w:val="Title"/>
    <w:basedOn w:val="1"/>
    <w:next w:val="1"/>
    <w:link w:val="18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qFormat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5">
    <w:name w:val="标题 2 字符"/>
    <w:basedOn w:val="12"/>
    <w:link w:val="4"/>
    <w:qFormat/>
    <w:uiPriority w:val="9"/>
    <w:rPr>
      <w:rFonts w:cs="Times New Roman"/>
      <w:b/>
      <w:bCs/>
      <w:kern w:val="32"/>
      <w:sz w:val="28"/>
      <w:szCs w:val="32"/>
    </w:rPr>
  </w:style>
  <w:style w:type="character" w:customStyle="1" w:styleId="16">
    <w:name w:val="标题 3 字符"/>
    <w:basedOn w:val="12"/>
    <w:link w:val="5"/>
    <w:qFormat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7">
    <w:name w:val="标题 4 字符"/>
    <w:basedOn w:val="12"/>
    <w:link w:val="6"/>
    <w:qFormat/>
    <w:uiPriority w:val="9"/>
    <w:rPr>
      <w:rFonts w:cs="Times New Roman"/>
      <w:b/>
      <w:bCs/>
      <w:kern w:val="32"/>
      <w:sz w:val="24"/>
      <w:szCs w:val="32"/>
    </w:rPr>
  </w:style>
  <w:style w:type="character" w:customStyle="1" w:styleId="18">
    <w:name w:val="标题 字符"/>
    <w:basedOn w:val="12"/>
    <w:link w:val="10"/>
    <w:qFormat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19">
    <w:name w:val="副标题 字符"/>
    <w:basedOn w:val="12"/>
    <w:link w:val="9"/>
    <w:uiPriority w:val="11"/>
    <w:rPr>
      <w:rFonts w:cs="Times New Roman"/>
      <w:b/>
      <w:kern w:val="0"/>
      <w:sz w:val="30"/>
      <w:szCs w:val="30"/>
    </w:rPr>
  </w:style>
  <w:style w:type="character" w:customStyle="1" w:styleId="20">
    <w:name w:val="列表段落 字符"/>
    <w:link w:val="3"/>
    <w:uiPriority w:val="34"/>
    <w:rPr>
      <w:rFonts w:cs="Times New Roman"/>
      <w:kern w:val="0"/>
      <w:sz w:val="24"/>
      <w:szCs w:val="24"/>
    </w:rPr>
  </w:style>
  <w:style w:type="character" w:customStyle="1" w:styleId="21">
    <w:name w:val="页眉 字符"/>
    <w:basedOn w:val="12"/>
    <w:link w:val="8"/>
    <w:uiPriority w:val="99"/>
    <w:rPr>
      <w:rFonts w:cs="Times New Roman"/>
      <w:kern w:val="0"/>
      <w:sz w:val="18"/>
      <w:szCs w:val="18"/>
    </w:rPr>
  </w:style>
  <w:style w:type="character" w:customStyle="1" w:styleId="22">
    <w:name w:val="页脚 字符"/>
    <w:basedOn w:val="12"/>
    <w:link w:val="7"/>
    <w:uiPriority w:val="99"/>
    <w:rPr>
      <w:rFonts w:cs="Times New Roman"/>
      <w:kern w:val="0"/>
      <w:sz w:val="18"/>
      <w:szCs w:val="18"/>
    </w:rPr>
  </w:style>
  <w:style w:type="character" w:customStyle="1" w:styleId="23">
    <w:name w:val="Unresolved Mention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2823;&#19977;&#19978;\&#35745;&#31639;&#26426;&#32593;&#32476;\&#23454;&#39564;&#25253;&#21578;&#26684;&#24335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实验报告格式）.dotx</Template>
  <Pages>23</Pages>
  <Words>655</Words>
  <Characters>866</Characters>
  <Lines>3</Lines>
  <Paragraphs>1</Paragraphs>
  <TotalTime>1</TotalTime>
  <ScaleCrop>false</ScaleCrop>
  <LinksUpToDate>false</LinksUpToDate>
  <CharactersWithSpaces>1146</CharactersWithSpaces>
  <Application>WPS Office_11.1.0.12763_F1E327BC-269C-435d-A152-05C5408002CA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2022-12-17T12:19:00Z</dcterms:created>
  <dc:creator>Apt.</dc:creator>
  <cp:lastModifiedBy>Apt.</cp:lastModifiedBy>
  <dcterms:modified xsi:type="dcterms:W3CDTF">2022-12-17T13:03:36Z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0D1C5A03FC404EE88E2E82A3887854D9</vt:lpwstr>
  </property>
  <property fmtid="{D5CDD505-2E9C-101B-9397-08002B2CF9AE}" pid="3" name="KSOProductBuildVer">
    <vt:lpwstr>2052-11.1.0.12763</vt:lpwstr>
  </property>
</Properties>
</file>